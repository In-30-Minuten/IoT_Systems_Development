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1C885" w14:textId="3081B6D6" w:rsidR="00F524AA" w:rsidRPr="00427C91" w:rsidRDefault="008A08A4" w:rsidP="00B723B7">
      <w:pPr>
        <w:pStyle w:val="Untertitel"/>
        <w:ind w:left="0"/>
        <w:rPr>
          <w:rFonts w:asciiTheme="majorHAnsi" w:eastAsiaTheme="majorEastAsia" w:hAnsiTheme="majorHAnsi"/>
          <w:b/>
          <w:color w:val="00649C" w:themeColor="accent1"/>
          <w:spacing w:val="-10"/>
          <w:kern w:val="28"/>
          <w:sz w:val="96"/>
          <w:szCs w:val="56"/>
          <w:lang w:val="en-US"/>
        </w:rPr>
      </w:pPr>
      <w:r>
        <w:rPr>
          <w:rFonts w:asciiTheme="majorHAnsi" w:eastAsiaTheme="majorEastAsia" w:hAnsiTheme="majorHAnsi"/>
          <w:b/>
          <w:color w:val="00649C" w:themeColor="accent1"/>
          <w:spacing w:val="-10"/>
          <w:kern w:val="28"/>
          <w:sz w:val="96"/>
          <w:szCs w:val="56"/>
          <w:lang w:val="en-US"/>
        </w:rPr>
        <w:t>IoT Systems Development</w:t>
      </w:r>
    </w:p>
    <w:p w14:paraId="1843886E" w14:textId="5E92EE46" w:rsidR="00B723B7" w:rsidRPr="00F524AA" w:rsidRDefault="00000000" w:rsidP="00B723B7">
      <w:pPr>
        <w:pStyle w:val="Untertitel"/>
        <w:ind w:left="0"/>
        <w:rPr>
          <w:lang w:val="en-US"/>
        </w:rPr>
      </w:pPr>
      <w:sdt>
        <w:sdtPr>
          <w:rPr>
            <w:lang w:val="en-US"/>
          </w:rPr>
          <w:alias w:val="Untertitel/Betreff"/>
          <w:tag w:val="subtitle_subject"/>
          <w:id w:val="1634517100"/>
          <w:placeholder>
            <w:docPart w:val="70C315A8EAD3403C91B4812B76497F9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F524AA" w:rsidRPr="00F524AA">
            <w:rPr>
              <w:lang w:val="en-US"/>
            </w:rPr>
            <w:t xml:space="preserve">ASSIGNMENT </w:t>
          </w:r>
          <w:r w:rsidR="008A08A4">
            <w:rPr>
              <w:lang w:val="en-US"/>
            </w:rPr>
            <w:t>1 – BLE Gateway</w:t>
          </w:r>
        </w:sdtContent>
      </w:sdt>
    </w:p>
    <w:p w14:paraId="71D59CAE" w14:textId="052FA79E" w:rsidR="00B723B7" w:rsidRDefault="00000000" w:rsidP="00033C4B">
      <w:pPr>
        <w:pStyle w:val="DeckblattStandard"/>
        <w:spacing w:before="2835"/>
        <w:ind w:left="0"/>
      </w:pPr>
      <w:sdt>
        <w:sdtPr>
          <w:rPr>
            <w:lang w:val="de-AT"/>
          </w:rPr>
          <w:alias w:val="Autor"/>
          <w:tag w:val="author"/>
          <w:id w:val="1357080839"/>
          <w:placeholder>
            <w:docPart w:val="201355AB33A04508997F141F07407F8F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F524AA">
            <w:rPr>
              <w:lang w:val="de-AT"/>
            </w:rPr>
            <w:t>Abdullah Deniz (io22m018)</w:t>
          </w:r>
        </w:sdtContent>
      </w:sdt>
    </w:p>
    <w:p w14:paraId="2AE8AC4F" w14:textId="77777777" w:rsidR="00134CA4" w:rsidRDefault="00134CA4">
      <w:r>
        <w:br w:type="page"/>
      </w:r>
    </w:p>
    <w:p w14:paraId="69965CFE" w14:textId="77777777" w:rsidR="00134CA4" w:rsidRPr="00BD4532" w:rsidRDefault="00134CA4" w:rsidP="00A03E7A">
      <w:pPr>
        <w:pStyle w:val="Inhaltsverzeichnisberschrift"/>
        <w:spacing w:before="0"/>
        <w:rPr>
          <w:lang w:val="de-AT"/>
        </w:rPr>
      </w:pPr>
      <w:bookmarkStart w:id="0" w:name="_Toc94255553"/>
      <w:r w:rsidRPr="00BD4532">
        <w:rPr>
          <w:lang w:val="de-AT"/>
        </w:rPr>
        <w:lastRenderedPageBreak/>
        <w:t>Inhaltsverzeichnis</w:t>
      </w:r>
      <w:bookmarkEnd w:id="0"/>
    </w:p>
    <w:p w14:paraId="75F27433" w14:textId="7C6AD77F" w:rsidR="00FA30EE" w:rsidRDefault="00134CA4">
      <w:pPr>
        <w:pStyle w:val="Verzeichnis2"/>
        <w:rPr>
          <w:rFonts w:asciiTheme="minorHAnsi" w:eastAsiaTheme="minorEastAsia" w:hAnsiTheme="minorHAnsi"/>
          <w:noProof/>
          <w:kern w:val="2"/>
          <w:lang w:val="de-DE" w:eastAsia="de-DE"/>
          <w14:ligatures w14:val="standardContextual"/>
        </w:rPr>
      </w:pPr>
      <w:r w:rsidRPr="00BD4532">
        <w:rPr>
          <w:lang w:val="de-AT"/>
        </w:rPr>
        <w:fldChar w:fldCharType="begin"/>
      </w:r>
      <w:r w:rsidRPr="00BD4532">
        <w:rPr>
          <w:lang w:val="de-AT"/>
        </w:rPr>
        <w:instrText xml:space="preserve"> TOC \o "2-3" \h \z \t "Überschrift 1;1;Literaturverzeichnis;1" </w:instrText>
      </w:r>
      <w:r w:rsidRPr="00BD4532">
        <w:rPr>
          <w:lang w:val="de-AT"/>
        </w:rPr>
        <w:fldChar w:fldCharType="separate"/>
      </w:r>
      <w:hyperlink w:anchor="_Toc134908270" w:history="1">
        <w:r w:rsidR="00FA30EE" w:rsidRPr="0097439C">
          <w:rPr>
            <w:rStyle w:val="Hyperlink"/>
            <w:noProof/>
          </w:rPr>
          <w:t>Solution</w:t>
        </w:r>
        <w:r w:rsidR="00FA30EE">
          <w:rPr>
            <w:noProof/>
            <w:webHidden/>
          </w:rPr>
          <w:tab/>
        </w:r>
        <w:r w:rsidR="00FA30EE">
          <w:rPr>
            <w:noProof/>
            <w:webHidden/>
          </w:rPr>
          <w:fldChar w:fldCharType="begin"/>
        </w:r>
        <w:r w:rsidR="00FA30EE">
          <w:rPr>
            <w:noProof/>
            <w:webHidden/>
          </w:rPr>
          <w:instrText xml:space="preserve"> PAGEREF _Toc134908270 \h </w:instrText>
        </w:r>
        <w:r w:rsidR="00FA30EE">
          <w:rPr>
            <w:noProof/>
            <w:webHidden/>
          </w:rPr>
        </w:r>
        <w:r w:rsidR="00FA30EE">
          <w:rPr>
            <w:noProof/>
            <w:webHidden/>
          </w:rPr>
          <w:fldChar w:fldCharType="separate"/>
        </w:r>
        <w:r w:rsidR="00FA30EE">
          <w:rPr>
            <w:noProof/>
            <w:webHidden/>
          </w:rPr>
          <w:t>3</w:t>
        </w:r>
        <w:r w:rsidR="00FA30EE">
          <w:rPr>
            <w:noProof/>
            <w:webHidden/>
          </w:rPr>
          <w:fldChar w:fldCharType="end"/>
        </w:r>
      </w:hyperlink>
    </w:p>
    <w:p w14:paraId="4A393ABD" w14:textId="7160BD0A" w:rsidR="00134CA4" w:rsidRPr="00BD4532" w:rsidRDefault="00134CA4" w:rsidP="00134CA4">
      <w:r w:rsidRPr="00BD4532">
        <w:fldChar w:fldCharType="end"/>
      </w:r>
      <w:r w:rsidRPr="00BD4532">
        <w:br w:type="page"/>
      </w:r>
    </w:p>
    <w:p w14:paraId="4638AAA6" w14:textId="47FF8DEE" w:rsidR="00CB1FAE" w:rsidRDefault="00F509E5" w:rsidP="008A08A4">
      <w:pPr>
        <w:pStyle w:val="berschrift2"/>
        <w:rPr>
          <w:lang w:val="en-US"/>
        </w:rPr>
      </w:pPr>
      <w:bookmarkStart w:id="1" w:name="_Toc134908270"/>
      <w:r>
        <w:rPr>
          <w:lang w:val="en-US"/>
        </w:rPr>
        <w:lastRenderedPageBreak/>
        <w:t>Solution</w:t>
      </w:r>
      <w:bookmarkEnd w:id="1"/>
    </w:p>
    <w:p w14:paraId="2A4F700C" w14:textId="382B2A0B" w:rsidR="008A08A4" w:rsidRDefault="008A08A4" w:rsidP="008A08A4">
      <w:pPr>
        <w:pStyle w:val="Listenabsatz"/>
        <w:numPr>
          <w:ilvl w:val="0"/>
          <w:numId w:val="13"/>
        </w:numPr>
      </w:pPr>
      <w:r>
        <w:t>Inside this file</w:t>
      </w:r>
    </w:p>
    <w:p w14:paraId="65CC1C4E" w14:textId="0FE14843" w:rsidR="008A08A4" w:rsidRDefault="008A08A4" w:rsidP="008A08A4">
      <w:pPr>
        <w:pStyle w:val="Listenabsatz"/>
      </w:pPr>
      <w:r w:rsidRPr="008A08A4">
        <w:drawing>
          <wp:inline distT="0" distB="0" distL="0" distR="0" wp14:anchorId="509DE690" wp14:editId="0A36BC6C">
            <wp:extent cx="3308082" cy="198120"/>
            <wp:effectExtent l="0" t="0" r="6985" b="0"/>
            <wp:docPr id="13935242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24235" name=""/>
                    <pic:cNvPicPr/>
                  </pic:nvPicPr>
                  <pic:blipFill rotWithShape="1">
                    <a:blip r:embed="rId8"/>
                    <a:srcRect l="656"/>
                    <a:stretch/>
                  </pic:blipFill>
                  <pic:spPr bwMode="auto">
                    <a:xfrm>
                      <a:off x="0" y="0"/>
                      <a:ext cx="3308369" cy="198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5747E" w14:textId="3391E473" w:rsidR="008A08A4" w:rsidRDefault="008A08A4" w:rsidP="00E32DE8">
      <w:pPr>
        <w:pStyle w:val="Listenabsatz"/>
        <w:numPr>
          <w:ilvl w:val="1"/>
          <w:numId w:val="13"/>
        </w:numPr>
      </w:pPr>
      <w:r>
        <w:t>Adding</w:t>
      </w:r>
    </w:p>
    <w:p w14:paraId="36F9D325" w14:textId="25103D84" w:rsidR="008A08A4" w:rsidRDefault="008A08A4" w:rsidP="00E32DE8">
      <w:pPr>
        <w:pStyle w:val="Listenabsatz"/>
        <w:ind w:firstLine="696"/>
      </w:pPr>
      <w:r w:rsidRPr="008A08A4">
        <w:drawing>
          <wp:inline distT="0" distB="0" distL="0" distR="0" wp14:anchorId="7B14A447" wp14:editId="61EF21E4">
            <wp:extent cx="1005927" cy="426757"/>
            <wp:effectExtent l="0" t="0" r="3810" b="0"/>
            <wp:docPr id="918327211" name="Grafik 1" descr="Ein Bild, das Text, Schrift, Uhr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27211" name="Grafik 1" descr="Ein Bild, das Text, Schrift, Uhr, Screenshot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1B7E" w14:textId="77777777" w:rsidR="00405BA1" w:rsidRDefault="00405BA1" w:rsidP="00E32DE8">
      <w:pPr>
        <w:pStyle w:val="Listenabsatz"/>
        <w:ind w:firstLine="696"/>
      </w:pPr>
    </w:p>
    <w:p w14:paraId="5124D8B0" w14:textId="713D1F71" w:rsidR="00E32DE8" w:rsidRDefault="00E32DE8" w:rsidP="00E32DE8">
      <w:pPr>
        <w:pStyle w:val="Listenabsatz"/>
        <w:numPr>
          <w:ilvl w:val="0"/>
          <w:numId w:val="13"/>
        </w:numPr>
      </w:pPr>
      <w:r>
        <w:t>Inside this file</w:t>
      </w:r>
    </w:p>
    <w:p w14:paraId="108A36C7" w14:textId="275D55B9" w:rsidR="00E32DE8" w:rsidRDefault="00E32DE8" w:rsidP="00E32DE8">
      <w:pPr>
        <w:pStyle w:val="Listenabsatz"/>
      </w:pPr>
      <w:r w:rsidRPr="00E32DE8">
        <w:drawing>
          <wp:inline distT="0" distB="0" distL="0" distR="0" wp14:anchorId="42AE5B18" wp14:editId="35E98D19">
            <wp:extent cx="3368332" cy="190517"/>
            <wp:effectExtent l="0" t="0" r="3810" b="0"/>
            <wp:docPr id="14337539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53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8C50" w14:textId="1371F524" w:rsidR="00E32DE8" w:rsidRDefault="00E32DE8" w:rsidP="00E32DE8">
      <w:pPr>
        <w:pStyle w:val="Listenabsatz"/>
        <w:numPr>
          <w:ilvl w:val="1"/>
          <w:numId w:val="13"/>
        </w:numPr>
      </w:pPr>
      <w:r>
        <w:t>Adding</w:t>
      </w:r>
    </w:p>
    <w:p w14:paraId="5425F129" w14:textId="5C9DD5FA" w:rsidR="00E32DE8" w:rsidRDefault="00E32DE8" w:rsidP="00E32DE8">
      <w:pPr>
        <w:pStyle w:val="Listenabsatz"/>
        <w:ind w:firstLine="696"/>
      </w:pPr>
      <w:r w:rsidRPr="00E32DE8">
        <w:drawing>
          <wp:inline distT="0" distB="0" distL="0" distR="0" wp14:anchorId="2E26CA76" wp14:editId="2131E743">
            <wp:extent cx="2278577" cy="243861"/>
            <wp:effectExtent l="0" t="0" r="7620" b="3810"/>
            <wp:docPr id="2603923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92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8577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940D" w14:textId="77777777" w:rsidR="00405BA1" w:rsidRDefault="00405BA1" w:rsidP="00E32DE8">
      <w:pPr>
        <w:pStyle w:val="Listenabsatz"/>
        <w:ind w:firstLine="696"/>
      </w:pPr>
    </w:p>
    <w:p w14:paraId="58754638" w14:textId="77777777" w:rsidR="00880D3D" w:rsidRDefault="00405BA1" w:rsidP="00880D3D">
      <w:pPr>
        <w:pStyle w:val="Listenabsatz"/>
        <w:numPr>
          <w:ilvl w:val="0"/>
          <w:numId w:val="13"/>
        </w:numPr>
      </w:pPr>
      <w:r>
        <w:t>Configured RPI</w:t>
      </w:r>
    </w:p>
    <w:p w14:paraId="7B6C5B29" w14:textId="5F8FCCE7" w:rsidR="00E32DE8" w:rsidRDefault="00405BA1" w:rsidP="00880D3D">
      <w:pPr>
        <w:pStyle w:val="Listenabsatz"/>
      </w:pPr>
      <w:r w:rsidRPr="00405BA1">
        <w:drawing>
          <wp:inline distT="0" distB="0" distL="0" distR="0" wp14:anchorId="4574275D" wp14:editId="1416EB09">
            <wp:extent cx="2690093" cy="304826"/>
            <wp:effectExtent l="0" t="0" r="0" b="0"/>
            <wp:docPr id="178679191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91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1186" w14:textId="77777777" w:rsidR="00405BA1" w:rsidRDefault="00405BA1" w:rsidP="00405BA1">
      <w:pPr>
        <w:pStyle w:val="Listenabsatz"/>
      </w:pPr>
    </w:p>
    <w:p w14:paraId="5EC1B39C" w14:textId="1B73CB50" w:rsidR="00405BA1" w:rsidRDefault="00405BA1" w:rsidP="00405BA1">
      <w:pPr>
        <w:pStyle w:val="Listenabsatz"/>
        <w:numPr>
          <w:ilvl w:val="0"/>
          <w:numId w:val="13"/>
        </w:numPr>
      </w:pPr>
      <w:r>
        <w:t>Installing</w:t>
      </w:r>
      <w:r w:rsidR="00011F0A">
        <w:t xml:space="preserve"> </w:t>
      </w:r>
      <w:proofErr w:type="spellStart"/>
      <w:r w:rsidR="00011F0A">
        <w:t>pydbus</w:t>
      </w:r>
      <w:proofErr w:type="spellEnd"/>
    </w:p>
    <w:p w14:paraId="715688CE" w14:textId="361A248E" w:rsidR="00405BA1" w:rsidRDefault="00405BA1" w:rsidP="00405BA1">
      <w:pPr>
        <w:pStyle w:val="Listenabsatz"/>
      </w:pPr>
      <w:r w:rsidRPr="00405BA1">
        <w:drawing>
          <wp:inline distT="0" distB="0" distL="0" distR="0" wp14:anchorId="23F93859" wp14:editId="6D2DABEF">
            <wp:extent cx="3730083" cy="456601"/>
            <wp:effectExtent l="0" t="0" r="3810" b="635"/>
            <wp:docPr id="535739708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39708" name="Grafik 1" descr="Ein Bild, das Text, Screenshot, Schrift, Reihe enthält.&#10;&#10;Automatisch generierte Beschreibu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6627" cy="45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F492" w14:textId="77777777" w:rsidR="00405BA1" w:rsidRDefault="00405BA1" w:rsidP="00405BA1">
      <w:pPr>
        <w:pStyle w:val="Listenabsatz"/>
      </w:pPr>
    </w:p>
    <w:p w14:paraId="3E3AE1B0" w14:textId="3DFBCE50" w:rsidR="00405BA1" w:rsidRDefault="00C35DAA" w:rsidP="00405BA1">
      <w:pPr>
        <w:pStyle w:val="Listenabsatz"/>
        <w:numPr>
          <w:ilvl w:val="0"/>
          <w:numId w:val="13"/>
        </w:numPr>
      </w:pPr>
      <w:r>
        <w:t>Install</w:t>
      </w:r>
      <w:r w:rsidR="00011F0A">
        <w:t>ing</w:t>
      </w:r>
      <w:r>
        <w:t xml:space="preserve"> docker</w:t>
      </w:r>
    </w:p>
    <w:p w14:paraId="28BC0094" w14:textId="1366BC94" w:rsidR="00C35DAA" w:rsidRDefault="00C35DAA" w:rsidP="00C35DAA">
      <w:pPr>
        <w:pStyle w:val="Listenabsatz"/>
      </w:pPr>
      <w:r w:rsidRPr="00C35DAA">
        <w:drawing>
          <wp:inline distT="0" distB="0" distL="0" distR="0" wp14:anchorId="675D3A21" wp14:editId="4388EDD5">
            <wp:extent cx="3579541" cy="422431"/>
            <wp:effectExtent l="0" t="0" r="1905" b="0"/>
            <wp:docPr id="839412393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12393" name="Grafik 1" descr="Ein Bild, das Text, Screenshot, Schrift, Reihe enthält.&#10;&#10;Automatisch generierte Beschreibu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3519" cy="42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AA6A" w14:textId="77777777" w:rsidR="00BD1BCD" w:rsidRPr="008A08A4" w:rsidRDefault="00BD1BCD" w:rsidP="00C35DAA">
      <w:pPr>
        <w:pStyle w:val="Listenabsatz"/>
      </w:pPr>
    </w:p>
    <w:p w14:paraId="22CF2C0A" w14:textId="27EEF999" w:rsidR="008A08A4" w:rsidRDefault="00BD1BCD" w:rsidP="00BD1BCD">
      <w:pPr>
        <w:pStyle w:val="Listenabsatz"/>
        <w:numPr>
          <w:ilvl w:val="0"/>
          <w:numId w:val="13"/>
        </w:numPr>
      </w:pPr>
      <w:r>
        <w:t>Configuration</w:t>
      </w:r>
    </w:p>
    <w:p w14:paraId="1EEDA3F9" w14:textId="3F031CDE" w:rsidR="00BD1BCD" w:rsidRDefault="00BD1BCD" w:rsidP="00BD1BCD">
      <w:pPr>
        <w:pStyle w:val="Listenabsatz"/>
      </w:pPr>
      <w:r w:rsidRPr="00BD1BCD">
        <w:drawing>
          <wp:inline distT="0" distB="0" distL="0" distR="0" wp14:anchorId="75773581" wp14:editId="43811A40">
            <wp:extent cx="3916680" cy="265771"/>
            <wp:effectExtent l="0" t="0" r="0" b="1270"/>
            <wp:docPr id="184698431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84317" name=""/>
                    <pic:cNvPicPr/>
                  </pic:nvPicPr>
                  <pic:blipFill rotWithShape="1">
                    <a:blip r:embed="rId15"/>
                    <a:srcRect t="12804"/>
                    <a:stretch/>
                  </pic:blipFill>
                  <pic:spPr bwMode="auto">
                    <a:xfrm>
                      <a:off x="0" y="0"/>
                      <a:ext cx="3917019" cy="265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117C6" w14:textId="77777777" w:rsidR="00713A17" w:rsidRDefault="00713A17" w:rsidP="00BD1BCD">
      <w:pPr>
        <w:pStyle w:val="Listenabsatz"/>
      </w:pPr>
    </w:p>
    <w:p w14:paraId="29089979" w14:textId="1F17A3C3" w:rsidR="00BD1BCD" w:rsidRDefault="00BD1BCD" w:rsidP="00BD1BCD">
      <w:pPr>
        <w:pStyle w:val="Listenabsatz"/>
        <w:numPr>
          <w:ilvl w:val="0"/>
          <w:numId w:val="13"/>
        </w:numPr>
      </w:pPr>
      <w:r>
        <w:t>Reboot the system</w:t>
      </w:r>
    </w:p>
    <w:p w14:paraId="30523D48" w14:textId="45A5452E" w:rsidR="00BD1BCD" w:rsidRDefault="00BD1BCD" w:rsidP="00BD1BCD">
      <w:pPr>
        <w:pStyle w:val="Listenabsatz"/>
      </w:pPr>
      <w:r w:rsidRPr="00BD1BCD">
        <w:drawing>
          <wp:inline distT="0" distB="0" distL="0" distR="0" wp14:anchorId="705BCF66" wp14:editId="0D306628">
            <wp:extent cx="3048264" cy="160034"/>
            <wp:effectExtent l="0" t="0" r="0" b="0"/>
            <wp:docPr id="7545186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186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244E" w14:textId="77777777" w:rsidR="00713A17" w:rsidRDefault="00713A17" w:rsidP="00BD1BCD">
      <w:pPr>
        <w:pStyle w:val="Listenabsatz"/>
      </w:pPr>
    </w:p>
    <w:p w14:paraId="2D059B9C" w14:textId="77777777" w:rsidR="003B5CA8" w:rsidRDefault="003B5CA8" w:rsidP="003B5CA8">
      <w:pPr>
        <w:pStyle w:val="Listenabsatz"/>
        <w:numPr>
          <w:ilvl w:val="0"/>
          <w:numId w:val="13"/>
        </w:numPr>
      </w:pPr>
      <w:r>
        <w:t>S</w:t>
      </w:r>
      <w:r w:rsidRPr="003B5CA8">
        <w:t>uccess of your installation</w:t>
      </w:r>
      <w:r>
        <w:t xml:space="preserve"> </w:t>
      </w:r>
    </w:p>
    <w:p w14:paraId="725BB1AE" w14:textId="2F209459" w:rsidR="00713A17" w:rsidRDefault="003B5CA8" w:rsidP="003B5CA8">
      <w:pPr>
        <w:ind w:left="708"/>
      </w:pPr>
      <w:r w:rsidRPr="003B5CA8">
        <w:drawing>
          <wp:inline distT="0" distB="0" distL="0" distR="0" wp14:anchorId="7E0C4934" wp14:editId="38613A24">
            <wp:extent cx="3299746" cy="175275"/>
            <wp:effectExtent l="0" t="0" r="0" b="0"/>
            <wp:docPr id="4289986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986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A17" w:rsidRPr="00713A17">
        <w:drawing>
          <wp:inline distT="0" distB="0" distL="0" distR="0" wp14:anchorId="53328723" wp14:editId="5E626B94">
            <wp:extent cx="5257800" cy="1633857"/>
            <wp:effectExtent l="0" t="0" r="0" b="4445"/>
            <wp:docPr id="376939280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39280" name="Grafik 1" descr="Ein Bild, das Text, Screenshot, Schrift enthält.&#10;&#10;Automatisch generierte Beschreibu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922" cy="163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052D" w14:textId="77777777" w:rsidR="003B5CA8" w:rsidRDefault="003B5CA8" w:rsidP="003B5CA8">
      <w:pPr>
        <w:pStyle w:val="Listenabsatz"/>
      </w:pPr>
    </w:p>
    <w:p w14:paraId="46C7B7AD" w14:textId="2AB4A9B6" w:rsidR="003B5CA8" w:rsidRPr="00BD1BCD" w:rsidRDefault="003B5CA8" w:rsidP="003B5CA8">
      <w:pPr>
        <w:pStyle w:val="Listenabsatz"/>
        <w:numPr>
          <w:ilvl w:val="0"/>
          <w:numId w:val="13"/>
        </w:numPr>
      </w:pPr>
    </w:p>
    <w:sectPr w:rsidR="003B5CA8" w:rsidRPr="00BD1BCD" w:rsidSect="008449E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AD92E" w14:textId="77777777" w:rsidR="005313C1" w:rsidRDefault="005313C1" w:rsidP="008F07B0">
      <w:pPr>
        <w:spacing w:after="0" w:line="240" w:lineRule="auto"/>
      </w:pPr>
      <w:r>
        <w:separator/>
      </w:r>
    </w:p>
  </w:endnote>
  <w:endnote w:type="continuationSeparator" w:id="0">
    <w:p w14:paraId="1D4D85A7" w14:textId="77777777" w:rsidR="005313C1" w:rsidRDefault="005313C1" w:rsidP="008F0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6D3E6" w14:textId="77777777" w:rsidR="00A05B62" w:rsidRDefault="00A05B6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2118A" w14:textId="77777777" w:rsidR="00643CD5" w:rsidRDefault="00643CD5" w:rsidP="00643CD5">
    <w:pPr>
      <w:pStyle w:val="Fuzeile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F42BC" w14:textId="77777777" w:rsidR="00A03E7A" w:rsidRDefault="00A03E7A" w:rsidP="00A03E7A">
    <w:pPr>
      <w:pStyle w:val="Fuzeile"/>
      <w:jc w:val="right"/>
    </w:pPr>
    <w:r>
      <w:t>www.technikum-wien.at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9D71E" w14:textId="77777777" w:rsidR="005313C1" w:rsidRDefault="005313C1" w:rsidP="008F07B0">
      <w:pPr>
        <w:spacing w:after="0" w:line="240" w:lineRule="auto"/>
      </w:pPr>
      <w:r>
        <w:separator/>
      </w:r>
    </w:p>
  </w:footnote>
  <w:footnote w:type="continuationSeparator" w:id="0">
    <w:p w14:paraId="161D5B21" w14:textId="77777777" w:rsidR="005313C1" w:rsidRDefault="005313C1" w:rsidP="008F07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64ED4" w14:textId="77777777" w:rsidR="00A05B62" w:rsidRDefault="00A05B6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A369E" w14:textId="77777777" w:rsidR="008F07B0" w:rsidRDefault="008F07B0" w:rsidP="008F07B0">
    <w:pPr>
      <w:pStyle w:val="Kopfzeile"/>
      <w:spacing w:after="284"/>
      <w:ind w:left="57" w:hanging="142"/>
    </w:pPr>
    <w:r>
      <w:rPr>
        <w:noProof/>
      </w:rPr>
      <w:drawing>
        <wp:inline distT="0" distB="0" distL="0" distR="0" wp14:anchorId="74E61C8A" wp14:editId="3AE1D431">
          <wp:extent cx="1012908" cy="560717"/>
          <wp:effectExtent l="0" t="0" r="0" b="0"/>
          <wp:docPr id="8" name="Grafik 8" descr="FH Technikum Wien - University of Applied Sciences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afik 8" descr="FH Technikum Wien - University of Applied Sciences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9061" t="12924" r="7501" b="13885"/>
                  <a:stretch/>
                </pic:blipFill>
                <pic:spPr bwMode="auto">
                  <a:xfrm>
                    <a:off x="0" y="0"/>
                    <a:ext cx="1023363" cy="566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03533" w14:textId="77777777" w:rsidR="001B4EB8" w:rsidRDefault="00A03E7A" w:rsidP="00A05B62">
    <w:pPr>
      <w:pStyle w:val="Kopfzeile"/>
      <w:spacing w:before="284" w:after="284"/>
      <w:ind w:left="-85"/>
    </w:pPr>
    <w:r>
      <w:rPr>
        <w:noProof/>
      </w:rPr>
      <w:drawing>
        <wp:inline distT="0" distB="0" distL="0" distR="0" wp14:anchorId="04963199" wp14:editId="10F96D3D">
          <wp:extent cx="1623339" cy="898634"/>
          <wp:effectExtent l="0" t="0" r="0" b="0"/>
          <wp:docPr id="9" name="Grafik 9" descr="FH Technikum Wien - University of Applied Sciences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afik 9" descr="FH Technikum Wien - University of Applied Sciences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9061" t="12924" r="7501" b="13885"/>
                  <a:stretch/>
                </pic:blipFill>
                <pic:spPr bwMode="auto">
                  <a:xfrm>
                    <a:off x="0" y="0"/>
                    <a:ext cx="1647253" cy="91187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1B4EB8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BE0688B" wp14:editId="7B177CD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topMargin">
                    <wp14:pctPosVOffset>24000</wp14:pctPosVOffset>
                  </wp:positionV>
                </mc:Choice>
                <mc:Fallback>
                  <wp:positionV relativeFrom="page">
                    <wp:posOffset>172720</wp:posOffset>
                  </wp:positionV>
                </mc:Fallback>
              </mc:AlternateContent>
              <wp:extent cx="6807052" cy="9986187"/>
              <wp:effectExtent l="19050" t="19050" r="15240" b="19685"/>
              <wp:wrapNone/>
              <wp:docPr id="3" name="Rechteck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07052" cy="9986187"/>
                      </a:xfrm>
                      <a:prstGeom prst="rect">
                        <a:avLst/>
                      </a:prstGeom>
                      <a:noFill/>
                      <a:ln w="38100"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108000</wp14:pctWidth>
              </wp14:sizeRelH>
              <wp14:sizeRelV relativeFrom="page">
                <wp14:pctHeight>93000</wp14:pctHeight>
              </wp14:sizeRelV>
            </wp:anchor>
          </w:drawing>
        </mc:Choice>
        <mc:Fallback>
          <w:pict>
            <v:rect w14:anchorId="44DFE1EE" id="Rechteck 3" o:spid="_x0000_s1026" alt="&quot;&quot;" style="position:absolute;margin-left:0;margin-top:0;width:536pt;height:786.3pt;z-index:251661312;visibility:visible;mso-wrap-style:square;mso-width-percent:1080;mso-height-percent:930;mso-top-percent:240;mso-wrap-distance-left:9pt;mso-wrap-distance-top:0;mso-wrap-distance-right:9pt;mso-wrap-distance-bottom:0;mso-position-horizontal:center;mso-position-horizontal-relative:margin;mso-position-vertical-relative:top-margin-area;mso-width-percent:1080;mso-height-percent:930;mso-top-percent:24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" filled="f" strokecolor="#00649c [3204]" strokeweight="3pt"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C2A32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128377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CC735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5043F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9987F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DE74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D6A38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A26C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3D2EF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DC3D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C3360F"/>
    <w:multiLevelType w:val="hybridMultilevel"/>
    <w:tmpl w:val="186A128A"/>
    <w:lvl w:ilvl="0" w:tplc="0407000F">
      <w:start w:val="1"/>
      <w:numFmt w:val="decimal"/>
      <w:lvlText w:val="%1."/>
      <w:lvlJc w:val="left"/>
      <w:pPr>
        <w:ind w:left="1068" w:hanging="360"/>
      </w:p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19CE29BD"/>
    <w:multiLevelType w:val="hybridMultilevel"/>
    <w:tmpl w:val="C734D1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545278"/>
    <w:multiLevelType w:val="hybridMultilevel"/>
    <w:tmpl w:val="E1006CA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F">
      <w:start w:val="1"/>
      <w:numFmt w:val="decimal"/>
      <w:lvlText w:val="%3."/>
      <w:lvlJc w:val="left"/>
      <w:pPr>
        <w:ind w:left="2160" w:hanging="360"/>
      </w:p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B91406"/>
    <w:multiLevelType w:val="hybridMultilevel"/>
    <w:tmpl w:val="ACC20176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F14349D"/>
    <w:multiLevelType w:val="hybridMultilevel"/>
    <w:tmpl w:val="C64CC5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714886">
    <w:abstractNumId w:val="9"/>
  </w:num>
  <w:num w:numId="2" w16cid:durableId="1370061124">
    <w:abstractNumId w:val="7"/>
  </w:num>
  <w:num w:numId="3" w16cid:durableId="1683624516">
    <w:abstractNumId w:val="6"/>
  </w:num>
  <w:num w:numId="4" w16cid:durableId="1051881179">
    <w:abstractNumId w:val="5"/>
  </w:num>
  <w:num w:numId="5" w16cid:durableId="1581211495">
    <w:abstractNumId w:val="4"/>
  </w:num>
  <w:num w:numId="6" w16cid:durableId="1512837684">
    <w:abstractNumId w:val="8"/>
  </w:num>
  <w:num w:numId="7" w16cid:durableId="1716807267">
    <w:abstractNumId w:val="3"/>
  </w:num>
  <w:num w:numId="8" w16cid:durableId="1781531493">
    <w:abstractNumId w:val="2"/>
  </w:num>
  <w:num w:numId="9" w16cid:durableId="1802191542">
    <w:abstractNumId w:val="1"/>
  </w:num>
  <w:num w:numId="10" w16cid:durableId="337075475">
    <w:abstractNumId w:val="0"/>
  </w:num>
  <w:num w:numId="11" w16cid:durableId="1404912067">
    <w:abstractNumId w:val="11"/>
  </w:num>
  <w:num w:numId="12" w16cid:durableId="710803935">
    <w:abstractNumId w:val="14"/>
  </w:num>
  <w:num w:numId="13" w16cid:durableId="2015061731">
    <w:abstractNumId w:val="12"/>
  </w:num>
  <w:num w:numId="14" w16cid:durableId="310986602">
    <w:abstractNumId w:val="13"/>
  </w:num>
  <w:num w:numId="15" w16cid:durableId="20496473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4AA"/>
    <w:rsid w:val="00011F0A"/>
    <w:rsid w:val="00024FC3"/>
    <w:rsid w:val="00033C4B"/>
    <w:rsid w:val="00055595"/>
    <w:rsid w:val="000A4B64"/>
    <w:rsid w:val="000C7919"/>
    <w:rsid w:val="000E48AD"/>
    <w:rsid w:val="00134CA4"/>
    <w:rsid w:val="001362B0"/>
    <w:rsid w:val="001A2D3C"/>
    <w:rsid w:val="001B4EB8"/>
    <w:rsid w:val="001C131E"/>
    <w:rsid w:val="001C5389"/>
    <w:rsid w:val="002301E6"/>
    <w:rsid w:val="00234A3D"/>
    <w:rsid w:val="00321516"/>
    <w:rsid w:val="003336C2"/>
    <w:rsid w:val="00343AD0"/>
    <w:rsid w:val="003761EB"/>
    <w:rsid w:val="003B5CA8"/>
    <w:rsid w:val="003D587E"/>
    <w:rsid w:val="003E0970"/>
    <w:rsid w:val="004000A3"/>
    <w:rsid w:val="00405BA1"/>
    <w:rsid w:val="00422EE4"/>
    <w:rsid w:val="00427C91"/>
    <w:rsid w:val="00472B8B"/>
    <w:rsid w:val="004805D8"/>
    <w:rsid w:val="004C3E47"/>
    <w:rsid w:val="004F459E"/>
    <w:rsid w:val="005313C1"/>
    <w:rsid w:val="00626240"/>
    <w:rsid w:val="00633DB2"/>
    <w:rsid w:val="00643CD5"/>
    <w:rsid w:val="006861DC"/>
    <w:rsid w:val="006A540C"/>
    <w:rsid w:val="006B3699"/>
    <w:rsid w:val="006D35A4"/>
    <w:rsid w:val="006E1411"/>
    <w:rsid w:val="00713A17"/>
    <w:rsid w:val="00792D00"/>
    <w:rsid w:val="00797030"/>
    <w:rsid w:val="007C5239"/>
    <w:rsid w:val="007E2818"/>
    <w:rsid w:val="00826224"/>
    <w:rsid w:val="008449EE"/>
    <w:rsid w:val="00880D3D"/>
    <w:rsid w:val="00884569"/>
    <w:rsid w:val="008A08A4"/>
    <w:rsid w:val="008F07B0"/>
    <w:rsid w:val="009015B0"/>
    <w:rsid w:val="00947B2B"/>
    <w:rsid w:val="00962271"/>
    <w:rsid w:val="009F2CC9"/>
    <w:rsid w:val="00A03E7A"/>
    <w:rsid w:val="00A05B62"/>
    <w:rsid w:val="00A31C9D"/>
    <w:rsid w:val="00B017AF"/>
    <w:rsid w:val="00B137F2"/>
    <w:rsid w:val="00B170F3"/>
    <w:rsid w:val="00B471BB"/>
    <w:rsid w:val="00B631E9"/>
    <w:rsid w:val="00B71E45"/>
    <w:rsid w:val="00B723B7"/>
    <w:rsid w:val="00B84F02"/>
    <w:rsid w:val="00BD1BCD"/>
    <w:rsid w:val="00C04F23"/>
    <w:rsid w:val="00C35DAA"/>
    <w:rsid w:val="00C72E12"/>
    <w:rsid w:val="00CA06FF"/>
    <w:rsid w:val="00CB1FAE"/>
    <w:rsid w:val="00CC594F"/>
    <w:rsid w:val="00CE1DFB"/>
    <w:rsid w:val="00CE3319"/>
    <w:rsid w:val="00D2529E"/>
    <w:rsid w:val="00D533A1"/>
    <w:rsid w:val="00E32DE8"/>
    <w:rsid w:val="00EB27F0"/>
    <w:rsid w:val="00ED4696"/>
    <w:rsid w:val="00F37907"/>
    <w:rsid w:val="00F509E5"/>
    <w:rsid w:val="00F524AA"/>
    <w:rsid w:val="00F70FC3"/>
    <w:rsid w:val="00FA30EE"/>
    <w:rsid w:val="00FB4220"/>
    <w:rsid w:val="00FD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C81FE7"/>
  <w15:chartTrackingRefBased/>
  <w15:docId w15:val="{8F38304B-4260-440B-B311-169E4AF9E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3AD0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3AD0"/>
    <w:pPr>
      <w:keepNext/>
      <w:keepLines/>
      <w:spacing w:before="284" w:after="284"/>
      <w:outlineLvl w:val="0"/>
    </w:pPr>
    <w:rPr>
      <w:rFonts w:eastAsiaTheme="majorEastAsia" w:cstheme="majorBidi"/>
      <w:color w:val="00649C"/>
      <w:sz w:val="7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43AD0"/>
    <w:pPr>
      <w:keepNext/>
      <w:keepLines/>
      <w:spacing w:before="284" w:after="284"/>
      <w:outlineLvl w:val="1"/>
    </w:pPr>
    <w:rPr>
      <w:rFonts w:eastAsiaTheme="majorEastAsia" w:cstheme="majorBidi"/>
      <w:color w:val="00649C"/>
      <w:sz w:val="4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43AD0"/>
    <w:pPr>
      <w:keepNext/>
      <w:keepLines/>
      <w:spacing w:before="284" w:after="284"/>
      <w:outlineLvl w:val="2"/>
    </w:pPr>
    <w:rPr>
      <w:rFonts w:eastAsiaTheme="majorEastAsia" w:cstheme="majorBidi"/>
      <w:color w:val="00649C"/>
      <w:sz w:val="36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343AD0"/>
    <w:pPr>
      <w:keepNext/>
      <w:keepLines/>
      <w:spacing w:before="284" w:after="284"/>
      <w:outlineLvl w:val="3"/>
    </w:pPr>
    <w:rPr>
      <w:rFonts w:eastAsiaTheme="majorEastAsia" w:cstheme="majorBidi"/>
      <w:i/>
      <w:iCs/>
      <w:color w:val="00649C"/>
      <w:sz w:val="32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343AD0"/>
    <w:pPr>
      <w:keepNext/>
      <w:keepLines/>
      <w:spacing w:before="284" w:after="284"/>
      <w:outlineLvl w:val="4"/>
    </w:pPr>
    <w:rPr>
      <w:rFonts w:eastAsiaTheme="majorEastAsia" w:cstheme="majorBidi"/>
      <w:color w:val="00649C"/>
      <w:sz w:val="28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343AD0"/>
    <w:pPr>
      <w:keepNext/>
      <w:keepLines/>
      <w:spacing w:before="284" w:after="284"/>
      <w:outlineLvl w:val="5"/>
    </w:pPr>
    <w:rPr>
      <w:rFonts w:eastAsiaTheme="majorEastAsia" w:cstheme="majorBidi"/>
      <w:color w:val="00649C"/>
      <w:sz w:val="24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3A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14D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3AD0"/>
    <w:rPr>
      <w:rFonts w:ascii="Arial" w:eastAsiaTheme="majorEastAsia" w:hAnsi="Arial" w:cstheme="majorBidi"/>
      <w:color w:val="00649C"/>
      <w:sz w:val="7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43AD0"/>
    <w:rPr>
      <w:rFonts w:ascii="Arial" w:eastAsiaTheme="majorEastAsia" w:hAnsi="Arial" w:cstheme="majorBidi"/>
      <w:color w:val="00649C"/>
      <w:sz w:val="48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43AD0"/>
    <w:rPr>
      <w:rFonts w:ascii="Arial" w:eastAsiaTheme="majorEastAsia" w:hAnsi="Arial" w:cstheme="majorBidi"/>
      <w:color w:val="00649C"/>
      <w:sz w:val="36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343AD0"/>
    <w:rPr>
      <w:rFonts w:ascii="Arial" w:eastAsiaTheme="majorEastAsia" w:hAnsi="Arial" w:cstheme="majorBidi"/>
      <w:i/>
      <w:iCs/>
      <w:color w:val="00649C"/>
      <w:sz w:val="32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343AD0"/>
    <w:rPr>
      <w:rFonts w:ascii="Arial" w:eastAsiaTheme="majorEastAsia" w:hAnsi="Arial" w:cstheme="majorBidi"/>
      <w:color w:val="00649C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343AD0"/>
    <w:rPr>
      <w:rFonts w:ascii="Arial" w:eastAsiaTheme="majorEastAsia" w:hAnsi="Arial" w:cstheme="majorBidi"/>
      <w:color w:val="00649C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343A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43AD0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rsid w:val="00343A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43AD0"/>
    <w:rPr>
      <w:rFonts w:ascii="Arial" w:hAnsi="Arial"/>
    </w:rPr>
  </w:style>
  <w:style w:type="character" w:styleId="Platzhaltertext">
    <w:name w:val="Placeholder Text"/>
    <w:basedOn w:val="Absatz-Standardschriftart"/>
    <w:uiPriority w:val="99"/>
    <w:semiHidden/>
    <w:rsid w:val="00343AD0"/>
    <w:rPr>
      <w:color w:val="808080"/>
    </w:rPr>
  </w:style>
  <w:style w:type="paragraph" w:styleId="Titel">
    <w:name w:val="Title"/>
    <w:basedOn w:val="Standard"/>
    <w:next w:val="Standard"/>
    <w:link w:val="TitelZchn"/>
    <w:uiPriority w:val="10"/>
    <w:qFormat/>
    <w:rsid w:val="00343AD0"/>
    <w:pPr>
      <w:spacing w:before="1080" w:after="0" w:line="240" w:lineRule="auto"/>
      <w:ind w:left="851"/>
      <w:contextualSpacing/>
    </w:pPr>
    <w:rPr>
      <w:rFonts w:asciiTheme="majorHAnsi" w:eastAsiaTheme="majorEastAsia" w:hAnsiTheme="majorHAnsi" w:cstheme="majorBidi"/>
      <w:b/>
      <w:color w:val="00649C" w:themeColor="accent1"/>
      <w:spacing w:val="-10"/>
      <w:kern w:val="28"/>
      <w:sz w:val="9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43AD0"/>
    <w:rPr>
      <w:rFonts w:asciiTheme="majorHAnsi" w:eastAsiaTheme="majorEastAsia" w:hAnsiTheme="majorHAnsi" w:cstheme="majorBidi"/>
      <w:b/>
      <w:color w:val="00649C" w:themeColor="accent1"/>
      <w:spacing w:val="-10"/>
      <w:kern w:val="28"/>
      <w:sz w:val="96"/>
      <w:szCs w:val="5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3AD0"/>
    <w:rPr>
      <w:rFonts w:asciiTheme="majorHAnsi" w:eastAsiaTheme="majorEastAsia" w:hAnsiTheme="majorHAnsi" w:cstheme="majorBidi"/>
      <w:i/>
      <w:iCs/>
      <w:color w:val="00314D" w:themeColor="accent1" w:themeShade="7F"/>
    </w:rPr>
  </w:style>
  <w:style w:type="paragraph" w:styleId="Untertitel">
    <w:name w:val="Subtitle"/>
    <w:basedOn w:val="berschrift2"/>
    <w:link w:val="UntertitelZchn"/>
    <w:uiPriority w:val="11"/>
    <w:qFormat/>
    <w:rsid w:val="00343AD0"/>
    <w:pPr>
      <w:numPr>
        <w:ilvl w:val="1"/>
      </w:numPr>
      <w:ind w:left="851"/>
      <w:outlineLvl w:val="9"/>
    </w:pPr>
    <w:rPr>
      <w:rFonts w:eastAsiaTheme="minorEastAsia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3AD0"/>
    <w:rPr>
      <w:rFonts w:ascii="Arial" w:eastAsiaTheme="minorEastAsia" w:hAnsi="Arial" w:cstheme="majorBidi"/>
      <w:color w:val="00649C"/>
      <w:spacing w:val="15"/>
      <w:sz w:val="48"/>
      <w:szCs w:val="26"/>
    </w:rPr>
  </w:style>
  <w:style w:type="paragraph" w:styleId="Textkrper">
    <w:name w:val="Body Text"/>
    <w:basedOn w:val="Standard"/>
    <w:link w:val="TextkrperZchn"/>
    <w:uiPriority w:val="99"/>
    <w:unhideWhenUsed/>
    <w:rsid w:val="00343AD0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343AD0"/>
    <w:rPr>
      <w:rFonts w:ascii="Arial" w:hAnsi="Arial"/>
    </w:rPr>
  </w:style>
  <w:style w:type="paragraph" w:styleId="Textkrper-Erstzeileneinzug">
    <w:name w:val="Body Text First Indent"/>
    <w:basedOn w:val="Textkrper"/>
    <w:link w:val="Textkrper-ErstzeileneinzugZchn"/>
    <w:uiPriority w:val="99"/>
    <w:unhideWhenUsed/>
    <w:rsid w:val="00343AD0"/>
    <w:pPr>
      <w:spacing w:after="16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rsid w:val="00343AD0"/>
    <w:rPr>
      <w:rFonts w:ascii="Arial" w:hAnsi="Arial"/>
    </w:rPr>
  </w:style>
  <w:style w:type="paragraph" w:styleId="Textkrper-Zeileneinzug">
    <w:name w:val="Body Text Indent"/>
    <w:basedOn w:val="Standard"/>
    <w:link w:val="Textkrper-ZeileneinzugZchn"/>
    <w:uiPriority w:val="99"/>
    <w:unhideWhenUsed/>
    <w:rsid w:val="00343AD0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rsid w:val="00343AD0"/>
    <w:rPr>
      <w:rFonts w:ascii="Arial" w:hAnsi="Arial"/>
    </w:rPr>
  </w:style>
  <w:style w:type="paragraph" w:styleId="Textkrper-Erstzeileneinzug2">
    <w:name w:val="Body Text First Indent 2"/>
    <w:basedOn w:val="Textkrper-Zeileneinzug"/>
    <w:link w:val="Textkrper-Erstzeileneinzug2Zchn"/>
    <w:uiPriority w:val="99"/>
    <w:unhideWhenUsed/>
    <w:rsid w:val="00343AD0"/>
    <w:pPr>
      <w:spacing w:after="16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rsid w:val="00343AD0"/>
    <w:rPr>
      <w:rFonts w:ascii="Arial" w:hAnsi="Arial"/>
    </w:rPr>
  </w:style>
  <w:style w:type="character" w:styleId="Hyperlink">
    <w:name w:val="Hyperlink"/>
    <w:basedOn w:val="Absatz-Standardschriftart"/>
    <w:uiPriority w:val="99"/>
    <w:unhideWhenUsed/>
    <w:rsid w:val="00343AD0"/>
    <w:rPr>
      <w:color w:val="00649C" w:themeColor="accent1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43AD0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343AD0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343AD0"/>
    <w:pPr>
      <w:ind w:left="720"/>
      <w:contextualSpacing/>
    </w:pPr>
    <w:rPr>
      <w:lang w:val="en-US"/>
    </w:rPr>
  </w:style>
  <w:style w:type="paragraph" w:styleId="Beschriftung">
    <w:name w:val="caption"/>
    <w:basedOn w:val="Standard"/>
    <w:next w:val="Standard"/>
    <w:uiPriority w:val="35"/>
    <w:unhideWhenUsed/>
    <w:qFormat/>
    <w:rsid w:val="00343AD0"/>
    <w:pPr>
      <w:spacing w:before="142" w:after="200" w:line="240" w:lineRule="auto"/>
    </w:pPr>
    <w:rPr>
      <w:i/>
      <w:iCs/>
      <w:color w:val="000000" w:themeColor="text1"/>
      <w:sz w:val="20"/>
      <w:szCs w:val="18"/>
      <w:lang w:val="en-US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343AD0"/>
    <w:pPr>
      <w:spacing w:after="120"/>
    </w:pPr>
    <w:rPr>
      <w:rFonts w:eastAsiaTheme="minorHAnsi"/>
      <w:lang w:val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343AD0"/>
    <w:pPr>
      <w:tabs>
        <w:tab w:val="right" w:pos="10063"/>
      </w:tabs>
      <w:spacing w:after="100"/>
    </w:pPr>
    <w:rPr>
      <w:lang w:val="en-US"/>
    </w:rPr>
  </w:style>
  <w:style w:type="paragraph" w:styleId="Verzeichnis2">
    <w:name w:val="toc 2"/>
    <w:basedOn w:val="Standard"/>
    <w:next w:val="Standard"/>
    <w:autoRedefine/>
    <w:uiPriority w:val="39"/>
    <w:unhideWhenUsed/>
    <w:rsid w:val="00343AD0"/>
    <w:pPr>
      <w:tabs>
        <w:tab w:val="right" w:pos="10063"/>
      </w:tabs>
      <w:spacing w:after="100"/>
      <w:ind w:left="220"/>
    </w:pPr>
    <w:rPr>
      <w:lang w:val="en-US"/>
    </w:rPr>
  </w:style>
  <w:style w:type="paragraph" w:styleId="Verzeichnis3">
    <w:name w:val="toc 3"/>
    <w:basedOn w:val="Standard"/>
    <w:next w:val="Standard"/>
    <w:autoRedefine/>
    <w:uiPriority w:val="39"/>
    <w:unhideWhenUsed/>
    <w:rsid w:val="00343AD0"/>
    <w:pPr>
      <w:spacing w:after="100"/>
      <w:ind w:left="440"/>
    </w:pPr>
    <w:rPr>
      <w:lang w:val="en-US"/>
    </w:rPr>
  </w:style>
  <w:style w:type="paragraph" w:customStyle="1" w:styleId="THSpalte">
    <w:name w:val="TH Spalte"/>
    <w:basedOn w:val="Standard"/>
    <w:qFormat/>
    <w:rsid w:val="00343AD0"/>
    <w:pPr>
      <w:spacing w:after="0" w:line="240" w:lineRule="auto"/>
    </w:pPr>
    <w:rPr>
      <w:lang w:val="de-DE"/>
    </w:rPr>
  </w:style>
  <w:style w:type="paragraph" w:customStyle="1" w:styleId="DeckblattStandard">
    <w:name w:val="Deckblatt Standard"/>
    <w:basedOn w:val="Standard"/>
    <w:qFormat/>
    <w:rsid w:val="00343AD0"/>
    <w:pPr>
      <w:spacing w:before="1134"/>
      <w:ind w:left="567" w:right="567"/>
      <w:contextualSpacing/>
    </w:pPr>
    <w:rPr>
      <w:rFonts w:asciiTheme="minorHAnsi" w:hAnsiTheme="minorHAnsi"/>
      <w:b/>
      <w:bCs/>
      <w:color w:val="00649C" w:themeColor="accent1"/>
      <w:sz w:val="32"/>
      <w:szCs w:val="32"/>
      <w:lang w:val="de-DE"/>
    </w:rPr>
  </w:style>
  <w:style w:type="paragraph" w:styleId="Literaturverzeichnis">
    <w:name w:val="Bibliography"/>
    <w:basedOn w:val="berschrift1"/>
    <w:next w:val="Standard"/>
    <w:uiPriority w:val="37"/>
    <w:semiHidden/>
    <w:unhideWhenUsed/>
    <w:rsid w:val="00343AD0"/>
  </w:style>
  <w:style w:type="paragraph" w:styleId="Abbildungsverzeichnis">
    <w:name w:val="table of figures"/>
    <w:basedOn w:val="Standard"/>
    <w:next w:val="Standard"/>
    <w:uiPriority w:val="99"/>
    <w:unhideWhenUsed/>
    <w:rsid w:val="00343AD0"/>
    <w:pPr>
      <w:spacing w:after="0"/>
    </w:pPr>
  </w:style>
  <w:style w:type="character" w:styleId="IntensiveHervorhebung">
    <w:name w:val="Intense Emphasis"/>
    <w:basedOn w:val="Absatz-Standardschriftart"/>
    <w:uiPriority w:val="21"/>
    <w:qFormat/>
    <w:rsid w:val="00343AD0"/>
    <w:rPr>
      <w:b/>
      <w:i/>
      <w:iCs/>
      <w:color w:val="00649C" w:themeColor="accent1"/>
    </w:rPr>
  </w:style>
  <w:style w:type="character" w:styleId="SchwacheHervorhebung">
    <w:name w:val="Subtle Emphasis"/>
    <w:basedOn w:val="Absatz-Standardschriftart"/>
    <w:uiPriority w:val="19"/>
    <w:qFormat/>
    <w:rsid w:val="00343AD0"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sid w:val="00343AD0"/>
    <w:rPr>
      <w:b/>
      <w:i w:val="0"/>
      <w:iCs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343AD0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343AD0"/>
    <w:rPr>
      <w:rFonts w:ascii="Arial" w:hAnsi="Arial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343AD0"/>
    <w:rPr>
      <w:vertAlign w:val="superscript"/>
    </w:rPr>
  </w:style>
  <w:style w:type="character" w:styleId="BesuchterLink">
    <w:name w:val="FollowedHyperlink"/>
    <w:basedOn w:val="Absatz-Standardschriftart"/>
    <w:uiPriority w:val="99"/>
    <w:semiHidden/>
    <w:unhideWhenUsed/>
    <w:rsid w:val="00343AD0"/>
    <w:rPr>
      <w:color w:val="8BB31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8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svg"/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3.svg"/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S_Ab\Documents\Studium\Master\2.Semester\IoT%20Technologies\FHTW%20Dokument%20mit%20Deckblatt%20%20A4%20-accessible-2022-01-31-UNIVERSALVORLAG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0C315A8EAD3403C91B4812B76497F9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0E4118E-A14F-409E-8C06-2C9624FAB316}"/>
      </w:docPartPr>
      <w:docPartBody>
        <w:p w:rsidR="003B54FC" w:rsidRDefault="00000000">
          <w:pPr>
            <w:pStyle w:val="70C315A8EAD3403C91B4812B76497F92"/>
          </w:pPr>
          <w:r>
            <w:rPr>
              <w:rStyle w:val="Platzhaltertext"/>
              <w:color w:val="auto"/>
            </w:rPr>
            <w:t>Bitte ausfüllen.</w:t>
          </w:r>
        </w:p>
      </w:docPartBody>
    </w:docPart>
    <w:docPart>
      <w:docPartPr>
        <w:name w:val="201355AB33A04508997F141F07407F8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225B54C-AE48-4C0F-9437-0792BE8E7F7B}"/>
      </w:docPartPr>
      <w:docPartBody>
        <w:p w:rsidR="003B54FC" w:rsidRDefault="00000000">
          <w:pPr>
            <w:pStyle w:val="201355AB33A04508997F141F07407F8F"/>
          </w:pPr>
          <w:r>
            <w:rPr>
              <w:rStyle w:val="Platzhaltertext"/>
              <w:color w:val="auto"/>
            </w:rPr>
            <w:t>Bitte ausfüllen.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1CA"/>
    <w:rsid w:val="000C0A31"/>
    <w:rsid w:val="003B54FC"/>
    <w:rsid w:val="00AF2576"/>
    <w:rsid w:val="00CE384C"/>
    <w:rsid w:val="00D061CA"/>
    <w:rsid w:val="00E5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70C315A8EAD3403C91B4812B76497F92">
    <w:name w:val="70C315A8EAD3403C91B4812B76497F92"/>
  </w:style>
  <w:style w:type="paragraph" w:customStyle="1" w:styleId="201355AB33A04508997F141F07407F8F">
    <w:name w:val="201355AB33A04508997F141F07407F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">
  <a:themeElements>
    <a:clrScheme name="FHTW2021">
      <a:dk1>
        <a:sysClr val="windowText" lastClr="000000"/>
      </a:dk1>
      <a:lt1>
        <a:sysClr val="window" lastClr="FFFFFF"/>
      </a:lt1>
      <a:dk2>
        <a:srgbClr val="72777A"/>
      </a:dk2>
      <a:lt2>
        <a:srgbClr val="E7E6E6"/>
      </a:lt2>
      <a:accent1>
        <a:srgbClr val="00649C"/>
      </a:accent1>
      <a:accent2>
        <a:srgbClr val="8BB31D"/>
      </a:accent2>
      <a:accent3>
        <a:srgbClr val="72777A"/>
      </a:accent3>
      <a:accent4>
        <a:srgbClr val="00649C"/>
      </a:accent4>
      <a:accent5>
        <a:srgbClr val="8BB31D"/>
      </a:accent5>
      <a:accent6>
        <a:srgbClr val="72777A"/>
      </a:accent6>
      <a:hlink>
        <a:srgbClr val="00649C"/>
      </a:hlink>
      <a:folHlink>
        <a:srgbClr val="8BB31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4A581B30-FC2C-440F-83A8-4EAA067F6182}">
  <ds:schemaRefs>
    <ds:schemaRef ds:uri="http://www.w3.org/2001/XMLSchema"/>
    <ds:schemaRef ds:uri="http://www.zhaw.ch/AccessibilityAdd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FHTW Dokument mit Deckblatt  A4 -accessible-2022-01-31-UNIVERSALVORLAGE</Template>
  <TotalTime>0</TotalTime>
  <Pages>3</Pages>
  <Words>61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FHTW-Vorlage</vt:lpstr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FHTW-Vorlage</dc:title>
  <dc:subject>ASSIGNMENT 1 – BLE Gateway</dc:subject>
  <dc:creator>Abdullah Deniz (io22m018)</dc:creator>
  <cp:keywords/>
  <dc:description/>
  <cp:lastModifiedBy>Abdullah Deniz</cp:lastModifiedBy>
  <cp:revision>45</cp:revision>
  <cp:lastPrinted>2023-04-24T22:35:00Z</cp:lastPrinted>
  <dcterms:created xsi:type="dcterms:W3CDTF">2023-03-29T19:10:00Z</dcterms:created>
  <dcterms:modified xsi:type="dcterms:W3CDTF">2023-05-13T20:10:00Z</dcterms:modified>
</cp:coreProperties>
</file>